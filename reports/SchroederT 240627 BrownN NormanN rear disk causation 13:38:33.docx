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background_facts.docx" ContentType="application/vnd.openxmlformats-officedocument.wordprocessingml.document.main+xml"/>
  <Override PartName="/word/med_hx1.docx" ContentType="application/vnd.openxmlformats-officedocument.wordprocessingml.document.main+xml"/>
  <Override PartName="/word/med_hx2.docx" ContentType="application/vnd.openxmlformats-officedocument.wordprocessingml.document.main+xml"/>
  <Override PartName="/word/med_hx_docs_reviewed1.docx" ContentType="application/vnd.openxmlformats-officedocument.wordprocessingml.document.main+xml"/>
  <Override PartName="/word/med_hx_docs_reviewed2.docx" ContentType="application/vnd.openxmlformats-officedocument.wordprocessingml.document.main+xml"/>
  <Override PartName="/word/docs_reviewed.docx" ContentType="application/vnd.openxmlformats-officedocument.wordprocessingml.document.main+xml"/>
  <Override PartName="/word/reconstruction.docx" ContentType="application/vnd.openxmlformats-officedocument.wordprocessingml.document.main+xml"/>
  <Override PartName="/word/analysis.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2"/>
      </w:pPr>
      <w:r>
        <w:t xml:space="preserve">June 27, 2024</w:t>
      </w:r>
    </w:p>
    <w:p>
      <w:pPr>
        <w:pStyle w:val="BodyText2"/>
      </w:pPr>
    </w:p>
    <w:p>
      <w:pPr>
        <w:pStyle w:val="BodyText2"/>
      </w:pPr>
      <w:r>
        <w:t xml:space="preserve">Todd Schroeder Esquire</w:t>
      </w:r>
    </w:p>
    <w:p>
      <w:pPr>
        <w:pStyle w:val="BodyText2"/>
      </w:pPr>
      <w:r>
        <w:t xml:space="preserve">McKeen &amp; Associates, P.C.</w:t>
      </w:r>
    </w:p>
    <w:p>
      <w:pPr>
        <w:pStyle w:val="BodyText2"/>
      </w:pPr>
      <w:r>
        <w:t xml:space="preserve">645 Griswold Street, Suite 4200</w:t>
      </w:r>
    </w:p>
    <w:p>
      <w:pPr>
        <w:pStyle w:val="BodyText2"/>
      </w:pPr>
      <w:r>
        <w:t xml:space="preserve">Detroit, Michigan 48226</w:t>
      </w:r>
    </w:p>
    <w:p>
      <w:pPr>
        <w:pStyle w:val="BodyText2"/>
      </w:pPr>
    </w:p>
    <w:p>
      <w:pPr>
        <w:pStyle w:val="BodyText2"/>
      </w:pPr>
      <w:r>
        <w:t xml:space="preserve">Tel: (313) 961-4400</w:t>
      </w:r>
    </w:p>
    <w:p>
      <w:pPr>
        <w:pStyle w:val="BodyText2"/>
      </w:pPr>
    </w:p>
    <w:p>
      <w:pPr>
        <w:pStyle w:val="BodyText2"/>
      </w:pPr>
    </w:p>
    <w:p>
      <w:pPr>
        <w:pStyle w:val="BodyText2"/>
      </w:pPr>
      <w:r>
        <w:t xml:space="preserve">RE:	</w:t>
      </w:r>
      <w:r>
        <w:rPr>
          <w:rFonts/>
          <w:i w:val="true"/>
        </w:rPr>
        <w:t xml:space="preserve">Norman Brown; Norman Norman et al. v Keith Rhymer, et al., Case No: 2:23-cv-02426, United States District Court for the Southern District of Ohio Eastern Division</w:t>
      </w:r>
    </w:p>
    <w:p>
      <w:pPr>
        <w:pStyle w:val="BodyText2"/>
      </w:pPr>
    </w:p>
    <w:p>
      <w:pPr>
        <w:pStyle w:val="BodyText2"/>
      </w:pPr>
    </w:p>
    <w:p>
      <w:pPr>
        <w:pStyle w:val="BodyText2"/>
      </w:pPr>
      <w:r>
        <w:t xml:space="preserve">Date of Crash:	July 19, 2021</w:t>
      </w:r>
    </w:p>
    <w:p>
      <w:pPr>
        <w:pStyle w:val="BodyText2"/>
      </w:pPr>
      <w:r>
        <w:t xml:space="preserve">Date of Birth:	</w:t>
      </w:r>
      <w:r>
        <w:rPr>
          <w:rFonts/>
          <w:i w:val="true"/>
        </w:rPr>
        <w:t xml:space="preserve">Norman Brown: </w:t>
      </w:r>
      <w:r>
        <w:t xml:space="preserve">April 1, 1958</w:t>
      </w:r>
      <w:r>
        <w:t xml:space="preserve"> [</w:t>
      </w:r>
      <w:r>
        <w:t xml:space="preserve">63</w:t>
      </w:r>
      <w:r>
        <w:t xml:space="preserve"> years old at time of crash]</w:t>
      </w:r>
    </w:p>
    <w:p>
      <w:pPr>
        <w:pStyle w:val="BodyText2"/>
      </w:pPr>
      <w:r>
        <w:t xml:space="preserve">	</w:t>
      </w:r>
      <w:r>
        <w:rPr>
          <w:rFonts/>
          <w:i w:val="true"/>
        </w:rPr>
        <w:t xml:space="preserve">Norman Norman: </w:t>
      </w:r>
      <w:r>
        <w:t xml:space="preserve">April 1, 1958</w:t>
      </w:r>
      <w:r>
        <w:t xml:space="preserve"> [</w:t>
      </w:r>
      <w:r>
        <w:t xml:space="preserve">63</w:t>
      </w:r>
      <w:r>
        <w:t xml:space="preserve"> years old at time of crash]</w:t>
      </w:r>
    </w:p>
    <w:p>
      <w:pPr>
        <w:pStyle w:val="BodyText2"/>
      </w:pPr>
    </w:p>
    <w:p>
      <w:pPr>
        <w:pStyle w:val="BodyText2"/>
      </w:pPr>
    </w:p>
    <w:p>
      <w:pPr>
        <w:pStyle w:val="Normal"/>
      </w:pPr>
      <w:r>
        <w:t xml:space="preserve">Dear Mr. Schroeder</w:t>
      </w:r>
      <w:r>
        <w:t xml:space="preserve">,</w:t>
      </w:r>
    </w:p>
    <w:p>
      <w:pPr>
        <w:pStyle w:val="Normal"/>
      </w:pPr>
    </w:p>
    <w:p>
      <w:pPr>
        <w:pStyle w:val="Normal"/>
      </w:pPr>
      <w:r>
        <w:t xml:space="preserve">I am in receipt of your correspondence regarding the above-named </w:t>
      </w:r>
      <w:r>
        <w:t xml:space="preserve">action</w:t>
      </w:r>
      <w:r>
        <w:t xml:space="preserve">. I have reviewed the documentation accompanying your correspondence including medical records, information regarding the subject crash, litigation documents, and other materials</w:t>
      </w:r>
      <w:r>
        <w:t xml:space="preserve">.</w:t>
      </w:r>
    </w:p>
    <w:p>
      <w:pPr>
        <w:pStyle w:val="Normal"/>
      </w:pPr>
    </w:p>
    <w:p>
      <w:pPr>
        <w:pStyle w:val="Normal"/>
      </w:pPr>
      <w:r>
        <w:t xml:space="preserve">The purpose of this report is to provide an analysis of the causal relationship between the subject rear impact collision and Mr. Brown and Mr. Norman’s subsequently diagnosed disk injuries and need for treatment.</w:t>
      </w:r>
    </w:p>
    <w:p>
      <w:pPr>
        <w:pStyle w:val="Normal"/>
      </w:pPr>
    </w:p>
    <w:p>
      <w:pPr>
        <w:pStyle w:val="Normal"/>
      </w:pPr>
      <w:r>
        <w:rPr>
          <w:rFonts/>
          <w:i w:val="true"/>
        </w:rPr>
        <w:t xml:space="preserve">My qualifications to provide opinions concerning the matters herein, particularly on issues of the causal relationship between trauma and injury, are as follows:</w:t>
      </w:r>
    </w:p>
    <w:p>
      <w:pPr>
        <w:pStyle w:val="Normal"/>
      </w:pPr>
    </w:p>
    <w:p>
      <w:pPr>
        <w:pStyle w:val="Normal"/>
      </w:pPr>
      <w:r>
        <w:t xml:space="preserve">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(Med.Dr.) from Umeå University, a Doctor of Philosophy (Ph.D.) in public health/epidemiology from Oregon State University, a Master of Public Health (MPH) in epidemiology and biostatistics, also from Oregon State University, a master’s degree in forensic medical sciences (MScFMS) with the Academy of Forensic Medical Sciences in the United Kingdom, i.a. In addition to my degreed education, I have completed a 2-year post-doctoral fellowship in forensic pathology at Umeå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pPr>
        <w:pStyle w:val="Normal"/>
      </w:pPr>
    </w:p>
    <w:p>
      <w:pPr>
        <w:pStyle w:val="Normal"/>
      </w:pPr>
      <w:r>
        <w:t xml:space="preserve">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pPr>
        <w:pStyle w:val="Normal"/>
      </w:pPr>
    </w:p>
    <w:p>
      <w:pPr>
        <w:pStyle w:val="Normal"/>
      </w:pPr>
      <w:r>
        <w:t xml:space="preserve">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pPr>
        <w:pStyle w:val="Normal"/>
      </w:pPr>
    </w:p>
    <w:p>
      <w:pPr>
        <w:pStyle w:val="Normal"/>
      </w:pPr>
      <w:r>
        <w:t xml:space="preserve">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4,900 times.</w:t>
      </w:r>
    </w:p>
    <w:p>
      <w:pPr>
        <w:pStyle w:val="Normal"/>
      </w:pPr>
    </w:p>
    <w:p>
      <w:pPr>
        <w:pStyle w:val="Normal"/>
      </w:pPr>
      <w:r>
        <w:t xml:space="preserve">I have provided testimony in more than 450 civil and criminal trials in state and Federal courts throughout the United States, Canada, and Australia. Please see my CV for further details.</w:t>
      </w:r>
      <w:r>
        <w:br w:type="page"/>
      </w:r>
    </w:p>
    <w:altChunk r:id="rId14"/>
    <w:p>
      <w:pPr>
        <w:pStyle w:val="Normal"/>
      </w:pPr>
    </w:p>
    <w:p>
      <w:pPr>
        <w:pStyle w:val="Normal"/>
      </w:pPr>
      <w:r>
        <w:rPr>
          <w:rFonts/>
          <w:i w:val="true"/>
          <w:u w:val="single"/>
        </w:rPr>
        <w:t xml:space="preserve">Post-crash history, Norman Brown (driver)</w:t>
      </w:r>
    </w:p>
    <w:altChunk r:id="rId15"/>
    <w:p>
      <w:pPr>
        <w:pStyle w:val="Normal"/>
      </w:pPr>
    </w:p>
    <w:p>
      <w:pPr>
        <w:pStyle w:val="Normal"/>
      </w:pPr>
      <w:r>
        <w:rPr>
          <w:rFonts/>
          <w:i w:val="true"/>
          <w:u w:val="single"/>
        </w:rPr>
        <w:t xml:space="preserve">Post-crash history, Norman Norman (front passenger)</w:t>
      </w:r>
    </w:p>
    <w:altChunk r:id="rId16"/>
    <w:p>
      <w:pPr>
        <w:pStyle w:val="Normal"/>
      </w:pPr>
    </w:p>
    <w:p>
      <w:pPr>
        <w:pStyle w:val="Normal"/>
      </w:pPr>
      <w:r>
        <w:rPr>
          <w:rFonts/>
          <w:b w:val="true"/>
          <w:u w:val="single"/>
        </w:rPr>
        <w:t xml:space="preserve">Documents Reviewed</w:t>
      </w:r>
    </w:p>
    <w:altChunk r:id="rId17"/>
    <w:altChunk r:id="rId18"/>
    <w:altChunk r:id="rId19"/>
    <w:p>
      <w:pPr>
        <w:pStyle w:val="Normal"/>
      </w:pPr>
    </w:p>
    <w:p>
      <w:pPr>
        <w:pStyle w:val="Normal"/>
      </w:pPr>
      <w:r>
        <w:rPr>
          <w:rFonts/>
          <w:i w:val="true"/>
          <w:b w:val="true"/>
        </w:rPr>
        <w:t xml:space="preserve">Injury Causation Analysis</w:t>
      </w:r>
    </w:p>
    <w:p>
      <w:pPr>
        <w:pStyle w:val="Normal"/>
      </w:pPr>
      <w:r>
        <w:t xml:space="preserve">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Pr>
          <w:rFonts/>
          <w:vertAlign w:val="superscript"/>
        </w:rPr>
        <w:footnoteReference w:id="1"/>
      </w:r>
      <w:r>
        <w:rPr>
          <w:rFonts/>
          <w:vertAlign w:val="superscript"/>
        </w:rPr>
        <w:t xml:space="preserve">,</w:t>
      </w:r>
      <w:r>
        <w:rPr>
          <w:rFonts/>
          <w:vertAlign w:val="superscript"/>
        </w:rPr>
        <w:footnoteReference w:id="2"/>
      </w:r>
      <w:r>
        <w:t xml:space="preserve"> This 3-step methodology has been extensively described in the peer-reviewed literature, been deemed generally accepted by Courts in the United States, and has been adopted as part of case law in the U.S.</w:t>
      </w:r>
      <w:r>
        <w:rPr>
          <w:rFonts/>
          <w:vertAlign w:val="superscript"/>
        </w:rPr>
        <w:footnoteReference w:id="3"/>
      </w:r>
      <w:r>
        <w:rPr>
          <w:rFonts/>
          <w:vertAlign w:val="superscript"/>
        </w:rPr>
        <w:t xml:space="preserve">,</w:t>
      </w:r>
      <w:r>
        <w:rPr>
          <w:rFonts/>
          <w:vertAlign w:val="superscript"/>
        </w:rPr>
        <w:footnoteReference w:id="4"/>
      </w:r>
      <w:r>
        <w:t xml:space="preserve"> See the Appendix at the end of this report for more information.</w:t>
      </w:r>
    </w:p>
    <w:p>
      <w:pPr>
        <w:pStyle w:val="Normal"/>
      </w:pPr>
    </w:p>
    <w:p>
      <w:pPr>
        <w:pStyle w:val="Normal"/>
      </w:pPr>
      <w:r>
        <w:t xml:space="preserve">The three fundamental elements or steps of an injury causation analysis are as follows:</w:t>
      </w:r>
    </w:p>
    <w:p>
      <w:pPr>
        <w:pStyle w:val="BodyText3"/>
      </w:pPr>
      <w:r>
        <w:t xml:space="preserve">1.	Whether the injury mechanism had the potential to cause the injury in question (aka general causation);</w:t>
      </w:r>
    </w:p>
    <w:p>
      <w:pPr>
        <w:pStyle w:val="BodyText3"/>
      </w:pPr>
      <w:r>
        <w:t xml:space="preserve">2.	The degree of temporal proximity between the injury mechanism and the onset of the symptoms reasonably indicating the presence of the injury; and</w:t>
      </w:r>
    </w:p>
    <w:p>
      <w:pPr>
        <w:pStyle w:val="BodyText3"/>
      </w:pPr>
      <w:r>
        <w:t xml:space="preserve">3.	Whether there is a more likely alternative explanation for the occurrence of the symptoms at the same point in time (aka differential etiology).</w:t>
      </w:r>
    </w:p>
    <w:p>
      <w:pPr>
        <w:pStyle w:val="Normal"/>
      </w:pPr>
    </w:p>
    <w:p>
      <w:pPr>
        <w:pStyle w:val="Normal"/>
      </w:pPr>
      <w:r>
        <w:t xml:space="preserve">As applied to the facts in the subject case, these 3 steps are as follows:</w:t>
      </w:r>
    </w:p>
    <w:p>
      <w:pPr>
        <w:pStyle w:val="Normal"/>
      </w:pPr>
    </w:p>
    <w:p>
      <w:pPr>
        <w:pStyle w:val="Normal"/>
      </w:pPr>
      <w:r>
        <w:rPr>
          <w:rFonts/>
          <w:i w:val="true"/>
        </w:rPr>
        <w:t xml:space="preserve">Injury mechanism: reconstruction of the crash, injury biomechanics</w:t>
      </w:r>
    </w:p>
    <w:p>
      <w:pPr>
        <w:pStyle w:val="Normal"/>
      </w:pPr>
      <w:r>
        <w:rPr>
          <w:rFonts/>
          <w:i w:val="true"/>
          <w:u w:val="single"/>
        </w:rPr>
        <w:t xml:space="preserve">Reconstruction:</w:t>
      </w:r>
    </w:p>
    <w:altChunk r:id="rId20"/>
    <w:p>
      <w:pPr>
        <w:pStyle w:val="Normal"/>
      </w:pPr>
    </w:p>
    <w:p>
      <w:pPr>
        <w:pStyle w:val="Normal"/>
      </w:pPr>
      <w:r>
        <w:rPr>
          <w:rFonts/>
          <w:i w:val="true"/>
          <w:u w:val="single"/>
        </w:rPr>
        <w:t xml:space="preserve">Analysis:</w:t>
      </w:r>
    </w:p>
    <w:altChunk r:id="rId21"/>
    <w:p>
      <w:pPr>
        <w:pStyle w:val="Normal"/>
      </w:pPr>
    </w:p>
    <w:p>
      <w:pPr>
        <w:pStyle w:val="Normal"/>
      </w:pPr>
      <w:r>
        <w:rPr>
          <w:rFonts/>
          <w:i w:val="true"/>
        </w:rPr>
        <w:t xml:space="preserve">Injury biomechanics</w:t>
      </w:r>
    </w:p>
    <w:p>
      <w:pPr>
        <w:pStyle w:val="Normal"/>
      </w:pPr>
      <w:r>
        <w:t xml:space="preserve">The rear impact would have resulted in Mr. Brown and Mr. Norman’s torsos and heads initially being thrown rearwards into the seatback at around 11 mph, and then rebounding forward into the restraining seat belt and toward the steering wheel (the first part of the crash kinematics that they ). they would have sustained substantial complex loads on their spines in the collision, loads that include compression, rotation, and shear all occurring at the same time and to varying degrees in less time than it takes to blink an eye (around 250 msecs).</w:t>
      </w:r>
    </w:p>
    <w:p>
      <w:pPr>
        <w:pStyle w:val="Normal"/>
      </w:pPr>
    </w:p>
    <w:p>
      <w:pPr>
        <w:pStyle w:val="Normal"/>
      </w:pPr>
      <w:r>
        <w:t xml:space="preserve">The National Highway Traffic Safety Administration (NHTSA) has published injury risk curves for rear impact crashes, demonstrating a rate of minor or greater “MAIS 1+” (Maximum Abbreviated Injury Scale injury severity grade of 1 or more) injuries, nearly all requiring an emergency department visit, of 25% for a 11 mph delta V rear impact collision (see the blue arrow in the chart below).  Approximately 94% of spinal disk injuries would be included in this category of injuries, as this is the rate at which disk injuries are initially diagnosed as strains (i.e., MAIS 1 [minor injuries]) in the emergency department in the first day or 2 after a crash, which is the source of the NHTSA data.  There is also an approximately 1% chance of an immediately apparent more serious injury, including fracture, organ injury, or intracranial bleeding, etc. in a moderate speed rear impact crash of the same severity (see the red arrow in the chart below).</w:t>
      </w:r>
    </w:p>
    <w:p>
      <w:pPr>
        <w:pStyle w:val="Normal"/>
      </w:pPr>
    </w:p>
    <w:p>
      <w:pPr>
        <w:pStyle w:val="Subtitle"/>
      </w:pPr>
      <w:r>
        <w:rPr/>
        <w:drawing>
          <wp:inline distT="0" distB="0" distL="0" distR="0">
            <wp:extent cx="3840480" cy="3024655"/>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22"/>
                    <a:stretch>
                      <a:fillRect/>
                    </a:stretch>
                  </pic:blipFill>
                  <pic:spPr bwMode="auto">
                    <a:xfrm>
                      <a:off x="0" y="0"/>
                      <a:ext cx="53340" cy="42009"/>
                    </a:xfrm>
                    <a:prstGeom prst="rect">
                      <a:avLst/>
                    </a:prstGeom>
                    <a:noFill/>
                  </pic:spPr>
                </pic:pic>
              </a:graphicData>
            </a:graphic>
          </wp:inline>
        </w:drawing>
      </w:r>
    </w:p>
    <w:p>
      <w:pPr>
        <w:pStyle w:val="Caption"/>
      </w:pPr>
      <w:r>
        <w:t xml:space="preserve">Chart showing the relationship between a ~5 to 6 mph delta V (red band) rear impact and cervical disk injury risk observed in 113 people exposed to real-world crashes. As demonstrated in the chart, the risk of a cervical disk injury ranges from 2.5 to 3.3%, or around 1 in 40 to 1 in 30 in such a crash. The risk to the low back is approximately 60% that of the risk to the neck. </w:t>
      </w:r>
      <w:r>
        <w:rPr>
          <w:rFonts/>
          <w:i w:val="true"/>
        </w:rPr>
        <w:t xml:space="preserve">Note:</w:t>
      </w:r>
      <w:r>
        <w:t xml:space="preserve"> 5 to 6 mph is approximately equal to 8 to 10 km/h on the chart.</w:t>
      </w:r>
    </w:p>
    <w:p>
      <w:pPr>
        <w:pStyle w:val="Normal"/>
      </w:pPr>
    </w:p>
    <w:p>
      <w:pPr>
        <w:pStyle w:val="Normal"/>
      </w:pPr>
      <w:r>
        <w:t xml:space="preserve">Discussion</w:t>
      </w:r>
    </w:p>
    <w:p>
      <w:pPr>
        <w:pStyle w:val="Normal"/>
      </w:pPr>
      <w:r>
        <w:t xml:space="preserve">The types of spinal injuries that Mr. Brown and Mr. Norman were diagnosed with (primarily chronically symptomatic disk derangements) are highly consistent with the injury mechanism of the crash. Traumatic loading of the spine that results in axial (up and down) compression, particularly in combination with the other load types occurring with the subject collision, has the potential to damage the peripheral disk annulus, which surrounds and holds in the disk nucleus. Men in their early 7th decade, like Mr. Brown (who was 63 at the time of the crash) typically have moderate to advanced age-related degenerative changes of the disks of the spine, a fact that makes the post-crash findings in Mr. Brown and Mr. Norman’s imaging reasonably a combination of post-traumatic overlaying degeneration, as opposed to solely due to either trauma or pre-existing degeneration.</w:t>
      </w:r>
    </w:p>
    <w:p>
      <w:pPr>
        <w:pStyle w:val="Normal"/>
      </w:pPr>
    </w:p>
    <w:p>
      <w:pPr>
        <w:pStyle w:val="Normal"/>
      </w:pPr>
      <w:r>
        <w:t xml:space="preserve">The symptoms of spinal disk injury may, in some cases, be instantly recognizable after a traffic crash because of the sudden onset of radiculopathy, but recent research has demonstrated that only about 1 in 17 cervical disk injuries are recognized as such in the ED after a crash.</w:t>
      </w:r>
      <w:r>
        <w:rPr>
          <w:rFonts/>
          <w:vertAlign w:val="superscript"/>
        </w:rPr>
        <w:footnoteReference w:id="5"/>
      </w:r>
      <w:r>
        <w:t xml:space="preserve"> By far, the majority (94%) of what are later determined to be spinal disk injuries are initially diagnosed as in the ED as spinal strains.</w:t>
      </w:r>
    </w:p>
    <w:p>
      <w:pPr>
        <w:pStyle w:val="Normal"/>
      </w:pPr>
    </w:p>
    <w:p>
      <w:pPr>
        <w:pStyle w:val="Normal"/>
      </w:pPr>
      <w:r>
        <w:t xml:space="preserve">Although the subject crash was no "bumper tap" it is well established in science and medicine that an excessive level of force is not required to cause symptomatic injury to a degenerated disk, and that in most cases, the diagnostic imaging of the disk will not reveal whether related symptoms are of a traumatic origin or not, in the absence of fracture.</w:t>
      </w:r>
      <w:r>
        <w:rPr>
          <w:rFonts/>
          <w:vertAlign w:val="superscript"/>
        </w:rPr>
        <w:footnoteReference w:id="6"/>
      </w:r>
      <w:r>
        <w:t xml:space="preserv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7"/>
      </w:r>
      <w:r>
        <w:rPr>
          <w:rFonts/>
          <w:vertAlign w:val="superscript"/>
        </w:rPr>
        <w:t xml:space="preserve">-</w:t>
      </w:r>
      <w:r>
        <w:rPr>
          <w:rFonts/>
          <w:vertAlign w:val="superscript"/>
        </w:rPr>
        <w:footnoteReference w:id="8"/>
      </w:r>
      <w:r>
        <w:rPr>
          <w:rFonts/>
          <w:vertAlign w:val="superscript"/>
        </w:rPr>
        <w:footnoteReference w:id="9"/>
      </w:r>
      <w:r>
        <w:rPr>
          <w:rFonts/>
          <w:vertAlign w:val="superscript"/>
        </w:rPr>
        <w:footnoteReference w:id="10"/>
      </w:r>
      <w:r>
        <w:rPr>
          <w:rFonts/>
          <w:vertAlign w:val="superscript"/>
        </w:rPr>
        <w:footnoteReference w:id="11"/>
      </w:r>
      <w:r>
        <w:rPr>
          <w:rFonts/>
          <w:vertAlign w:val="superscript"/>
        </w:rPr>
        <w:footnoteReference w:id="12"/>
      </w:r>
      <w:r>
        <w:rPr>
          <w:rFonts/>
          <w:vertAlign w:val="superscript"/>
        </w:rPr>
        <w:footnoteReference w:id="13"/>
      </w:r>
      <w:r>
        <w:t xml:space="preserve"> It is accurate to state that there is no established or generally accepted lower force threshold at which it can be said that an acute intervertebral disk injury in any part of the spine cannot occur.</w:t>
      </w:r>
    </w:p>
    <w:p>
      <w:pPr>
        <w:pStyle w:val="Normal"/>
      </w:pPr>
    </w:p>
    <w:p>
      <w:pPr>
        <w:pStyle w:val="Normal"/>
      </w:pPr>
      <w:r>
        <w:t xml:space="preserve">Based on the preceding discussion there was ample and biomechanically appropriate force exerted on Mr. Brown and Mr. Norman’s bodies in the subject collision to have caused their medically documented injuries, and associated need for evaluation and treatment, including their spinal pain management procedures, etc.</w:t>
      </w:r>
    </w:p>
    <w:p>
      <w:pPr>
        <w:pStyle w:val="Normal"/>
      </w:pPr>
    </w:p>
    <w:p>
      <w:pPr>
        <w:pStyle w:val="Normal"/>
      </w:pPr>
    </w:p>
    <w:p>
      <w:pPr>
        <w:pStyle w:val="Normal"/>
      </w:pPr>
      <w:r>
        <w:rPr>
          <w:rFonts/>
          <w:b w:val="true"/>
        </w:rPr>
        <w:t xml:space="preserve">Temporal relationship between the crash and symptoms indicative of injury</w:t>
      </w:r>
    </w:p>
    <w:p>
      <w:pPr>
        <w:pStyle w:val="Normal"/>
      </w:pPr>
      <w:r>
        <w:t xml:space="preserve">The second step of the injury causation analysis is the assessment of the timing between the trauma and the onset of symptoms indicative of injury. The hallmark of injury is that "you know it when it happens;" </w:t>
      </w:r>
      <w:r>
        <w:rPr>
          <w:rFonts/>
          <w:i w:val="true"/>
        </w:rPr>
        <w:t xml:space="preserve">i.e.</w:t>
      </w:r>
      <w:r>
        <w:t xml:space="preserve"> the causal relationship between the trauma and onset of the symptoms indicative of the injury is usually close enough in time that it is easy to recognize when the injury was incurred. There are some injuries that exhibit a delayed onset of symptoms, including injuries to intervertebral disks, which can first manifest with identical symptoms to a simple spinal strain. Other injuries are always immediately apparent, such as bony fractures. Some injuries are considered "distracting" from others because the pain they generate distracts attention from other, less painful injuries. There are still other injuries that can "mask" pain from nearby parts of the body through complicated pain accommodation mechanisms that are mediated at the spinal cord and in the brain. The assessment of the timing of the onset of symptoms reasonably attributed to an injury can sometimes be nuanced and complicated, and sometimes requires expert assessment.</w:t>
      </w:r>
    </w:p>
    <w:p>
      <w:pPr>
        <w:pStyle w:val="Normal"/>
      </w:pPr>
    </w:p>
    <w:p>
      <w:pPr>
        <w:pStyle w:val="Normal"/>
      </w:pPr>
      <w:r>
        <w:t xml:space="preserve">Mr. Brown experienced the onset of symptoms indicative of acute spinal injury immediately after the crash, and they were diagnosed with neck and back injuries directly by 3 days following the crash, including the presentation of lower extremity radicular symptoms, an ominous early sign of injury to the intervertebral disks in the spine. The symptoms and diagnoses progressively evolved and worsened over the weeks and months following the crash and demonstrate a well-documented contiguous chain of causation linking the subject crash and Mr. Brown and Mr. Norman's diagnosed low back and cervical spinal injuries, and associated need for treatment.</w:t>
      </w:r>
    </w:p>
    <w:p>
      <w:pPr>
        <w:pStyle w:val="Normal"/>
      </w:pPr>
    </w:p>
    <w:p>
      <w:pPr>
        <w:pStyle w:val="Normal"/>
      </w:pPr>
      <w:r>
        <w:t xml:space="preserve">Based on this history, there was a strong temporal relationship between the subject collision and Mr. Brown and Mr. Norman’s first development of symptoms indicative of spinal injury.</w:t>
      </w:r>
    </w:p>
    <w:p>
      <w:pPr>
        <w:pStyle w:val="Normal"/>
      </w:pPr>
    </w:p>
    <w:p>
      <w:pPr>
        <w:pStyle w:val="Normal"/>
      </w:pPr>
    </w:p>
    <w:p>
      <w:pPr>
        <w:pStyle w:val="Normal"/>
      </w:pPr>
      <w:r>
        <w:rPr>
          <w:rFonts/>
          <w:b w:val="true"/>
        </w:rPr>
        <w:t xml:space="preserve">Alternative explanations</w:t>
      </w:r>
    </w:p>
    <w:p>
      <w:pPr>
        <w:pStyle w:val="Normal"/>
      </w:pPr>
      <w:r>
        <w:t xml:space="preserve">This last step of the injury causation analysis specific to the individual involves the assessment of the probability of the same symptoms, injuries, diagnoses, and need for treatment occurring at the same point in time, but in the absence of the investigated crash.</w:t>
      </w:r>
    </w:p>
    <w:p>
      <w:pPr>
        <w:pStyle w:val="Normal"/>
      </w:pPr>
    </w:p>
    <w:p>
      <w:pPr>
        <w:pStyle w:val="Normal"/>
      </w:pPr>
      <w:r>
        <w:t xml:space="preserve">This part of the analysis is accomplished in 2 ways; first and most obviously, any competing contemporaneous traumatic cause of injury must be ruled out. There is, however, no such history for Mr. Brown or Mr. Norman, and the only source of trauma apparent in my review of materials that is temporally proximate to their post-crash injuries is the July 19, 2021, moderate speed rear impact crash.</w:t>
      </w:r>
    </w:p>
    <w:p>
      <w:pPr>
        <w:pStyle w:val="Normal"/>
      </w:pPr>
    </w:p>
    <w:p>
      <w:pPr>
        <w:pStyle w:val="Normal"/>
      </w:pP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4"/>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5"/>
      </w:r>
      <w:r>
        <w:t xml:space="preserve"> Based on this comparison of risk during the timeframe of interest, the crash is the most likely cause of Mr. Brown and Mr. Norman’s chronic spinal injuries by &gt;99%.</w:t>
      </w: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6"/>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7"/>
      </w:r>
      <w:r>
        <w:t xml:space="preserve"> Based on this comparison of risk during the timeframe of interest, the crash is the most likely cause of Mr. Brown and Mr. Norman’s chronic spinal injuries by &gt;99%.</w:t>
      </w:r>
    </w:p>
    <w:p>
      <w:pPr>
        <w:pStyle w:val="Normal"/>
      </w:pPr>
    </w:p>
    <w:p>
      <w:pPr>
        <w:pStyle w:val="Normal"/>
      </w:pPr>
      <w:r>
        <w:t xml:space="preserve">A relatively common medicolegal question is whether persisting symptoms of back or neck pain after a traffic crash are truly related to the crash, or more probably due to other factors incidental to an acute crash-related injury to the spine. Most typically, the "other factors" that are raised in a medicolegal setting are the presence of pre-existing degenerative changes in the spine, or pre-crash history of low level or sporadic symptoms.</w:t>
      </w:r>
    </w:p>
    <w:p>
      <w:pPr>
        <w:pStyle w:val="Normal"/>
      </w:pPr>
    </w:p>
    <w:p>
      <w:pPr>
        <w:pStyle w:val="Normal"/>
      </w:pPr>
      <w:r>
        <w:t xml:space="preserve">The answer to this question is now decided science. Along with my research colleagues, I have recently published 2 analyses and systematic reviews of nearly 10,000 articles regarding the long-term effects of traffic crash-related injury to the neck and low back and associated chronic pain.</w:t>
      </w:r>
      <w:r>
        <w:rPr>
          <w:rFonts/>
          <w:vertAlign w:val="superscript"/>
        </w:rPr>
        <w:footnoteReference w:id="18"/>
      </w:r>
      <w:r>
        <w:rPr>
          <w:rFonts/>
          <w:vertAlign w:val="superscript"/>
        </w:rPr>
        <w:t xml:space="preserve">,</w:t>
      </w:r>
      <w:r>
        <w:rPr>
          <w:rFonts/>
          <w:vertAlign w:val="superscript"/>
        </w:rPr>
        <w:footnoteReference w:id="19"/>
      </w:r>
      <w:r>
        <w:t xml:space="preserve"> Systematic reviews are considered the most reliable and strongest form of scientific evidence (i.e. Level I evidence), as they consist of a comprehensive synthesis of world literature on a topic.</w:t>
      </w:r>
      <w:r>
        <w:rPr>
          <w:rFonts/>
          <w:vertAlign w:val="superscript"/>
        </w:rPr>
        <w:footnoteReference w:id="20"/>
      </w:r>
      <w:r>
        <w:t xml:space="preserve"> The result of the analyses indicate that when men like Mr. Brown and Mr. Norman have persisting neck or back pain after an acute crash-related injury, </w:t>
      </w:r>
      <w:r>
        <w:rPr>
          <w:rFonts/>
          <w:i w:val="true"/>
        </w:rPr>
        <w:t xml:space="preserve">more often than not</w:t>
      </w:r>
      <w:r>
        <w:t xml:space="preserve"> (&gt;50% of the time) the symptoms are due to the crash, versus all other causes, regardless of pre-crash medical history.</w:t>
      </w:r>
    </w:p>
    <w:p>
      <w:pPr>
        <w:pStyle w:val="Normal"/>
      </w:pPr>
    </w:p>
    <w:p>
      <w:pPr>
        <w:pStyle w:val="Normal"/>
      </w:pPr>
      <w:r>
        <w:rPr>
          <w:rFonts/>
          <w:b w:val="true"/>
          <w:u w:val="single"/>
        </w:rPr>
        <w:t xml:space="preserve">Conclusions</w:t>
      </w:r>
    </w:p>
    <w:p>
      <w:pPr>
        <w:pStyle w:val="Normal"/>
      </w:pPr>
      <w:r>
        <w:t xml:space="preserve">Given the contiguous chain of causation from the day of the crash through Mr. Brown and Mr. Norman’s most recent medical records, the lack of any significant pre-crash history of persisting spine pain and need for treatment in the years prior to the crash, as well as the relative risk of significant and persisting spine injury from the subject rear impact crash, I conclude that the most probable cause of the post-crash acute and chronic neck and low back injuries described in Mr. Brown and Mr. Norman’s medical records and summarized in this report, including their symptomatic cervical and lumbar disk derangements, is the subject July 19, 2021, moderate speed rear impact crash.</w:t>
      </w:r>
    </w:p>
    <w:p>
      <w:pPr>
        <w:pStyle w:val="Normal"/>
      </w:pPr>
    </w:p>
    <w:p>
      <w:pPr>
        <w:pStyle w:val="Normal"/>
      </w:pPr>
      <w:r>
        <w:t xml:space="preserve">I have examined neither Mr. Brown nor Mr. Norman and I therefore have no opinions about their diagnoses, treatment, or prognoses outside of what is reflected in the medical record.</w:t>
      </w:r>
    </w:p>
    <w:p>
      <w:pPr>
        <w:pStyle w:val="Normal"/>
      </w:pPr>
    </w:p>
    <w:p>
      <w:pPr>
        <w:pStyle w:val="Normal"/>
      </w:pPr>
      <w:r>
        <w:t xml:space="preserve">The preceding opinions were given as reasonable medical, and scientific probabilities. I reserve the right to amend any of my opinions should new information come to light.</w:t>
      </w:r>
    </w:p>
    <w:p>
      <w:pPr>
        <w:pStyle w:val="Normal"/>
      </w:pPr>
    </w:p>
    <w:p>
      <w:pPr>
        <w:pStyle w:val="Normal"/>
      </w:pPr>
      <w:r>
        <w:t xml:space="preserve">Very truly yours,</w:t>
      </w:r>
    </w:p>
    <w:p>
      <w:pPr>
        <w:pStyle w:val="Normal"/>
      </w:pPr>
    </w:p>
    <w:p>
      <w:pPr>
        <w:pStyle w:val="Normal"/>
      </w:pPr>
      <w:r>
        <w:rPr/>
        <w:drawing>
          <wp:inline distT="0" distB="0" distL="0" distR="0">
            <wp:extent cx="2377440" cy="670401"/>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23"/>
                    <a:stretch>
                      <a:fillRect/>
                    </a:stretch>
                  </pic:blipFill>
                  <pic:spPr bwMode="auto">
                    <a:xfrm>
                      <a:off x="0" y="0"/>
                      <a:ext cx="33020" cy="9311"/>
                    </a:xfrm>
                    <a:prstGeom prst="rect">
                      <a:avLst/>
                    </a:prstGeom>
                    <a:noFill/>
                  </pic:spPr>
                </pic:pic>
              </a:graphicData>
            </a:graphic>
          </wp:inline>
        </w:drawing>
      </w:r>
    </w:p>
    <w:p>
      <w:pPr>
        <w:pStyle w:val="Normal"/>
      </w:pPr>
    </w:p>
    <w:p>
      <w:pPr>
        <w:pStyle w:val="Normal"/>
      </w:pPr>
      <w:r>
        <w:t xml:space="preserve">Michael D. Freeman, MedDr, PhD, MScFMS, MPH, FRCPath, FFFLM, FACE, DLM</w:t>
      </w:r>
    </w:p>
    <w:p>
      <w:pPr>
        <w:pStyle w:val="Normal"/>
      </w:pPr>
    </w:p>
    <w:p>
      <w:pPr>
        <w:pStyle w:val="Author"/>
      </w:pPr>
      <w:r>
        <w:rPr>
          <w:rFonts/>
          <w:b w:val="true"/>
        </w:rPr>
        <w:t xml:space="preserve">David Jenkins Memorial Professor and Chair in Forensic and Legal Medicine</w:t>
      </w:r>
      <w:r>
        <w:br w:type="textWrapping"/>
      </w:r>
      <w:r>
        <w:t xml:space="preserve">Faculty of Forensic and Legal Medicine, Royal College of Physicians (London, UK)</w:t>
      </w:r>
      <w:r>
        <w:br w:type="textWrapping"/>
      </w:r>
      <w:r>
        <w:br w:type="textWrapping"/>
      </w:r>
      <w:r>
        <w:rPr>
          <w:rFonts/>
          <w:b w:val="true"/>
        </w:rPr>
        <w:t xml:space="preserve">Associate Professor of Forensic Medicine,</w:t>
      </w:r>
      <w:r>
        <w:br w:type="textWrapping"/>
      </w:r>
      <w:r>
        <w:t xml:space="preserve">Care and Primary Healthcare Research Institute, Faculty of Health, Medicine, and Life Sciences, Maastricht University, Maastricht, Netherlands</w:t>
      </w:r>
      <w:r>
        <w:br w:type="textWrapping"/>
      </w:r>
      <w:r>
        <w:br w:type="textWrapping"/>
      </w:r>
      <w:r>
        <w:rPr>
          <w:rFonts/>
          <w:b w:val="true"/>
        </w:rPr>
        <w:t xml:space="preserve">Clinical Professor of Forensic Psychiatry</w:t>
      </w:r>
      <w:r>
        <w:br w:type="textWrapping"/>
      </w:r>
      <w:r>
        <w:t xml:space="preserve">Department of Psychiatry, School of Medicine, Oregon Health &amp; Science University</w:t>
      </w:r>
      <w:r>
        <w:br w:type="textWrapping"/>
      </w:r>
      <w:r>
        <w:br w:type="textWrapping"/>
      </w:r>
      <w:r>
        <w:t xml:space="preserve">Fellow, Royal College of Pathologists (UK)</w:t>
      </w:r>
      <w:r>
        <w:br w:type="textWrapping"/>
      </w:r>
      <w:r>
        <w:t xml:space="preserve">Fellow, Faculty of Forensic and Legal Medicine, Royal College of Physicians (London, UK)</w:t>
      </w:r>
      <w:r>
        <w:br w:type="textWrapping"/>
      </w:r>
      <w:r>
        <w:t xml:space="preserve">Fellow, American College of Epidemiology</w:t>
      </w:r>
      <w:r>
        <w:br w:type="textWrapping"/>
      </w:r>
      <w:r>
        <w:t xml:space="preserve">Member, American Society of Biomechanics</w:t>
      </w:r>
    </w:p>
    <w:p>
      <w:pPr>
        <w:pStyle w:val="Normal"/>
      </w:pPr>
      <w:r>
        <w:br w:type="page"/>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b w:val="true"/>
        </w:rPr>
        <w:t xml:space="preserve">Appendix</w:t>
      </w:r>
    </w:p>
    <w:p>
      <w:pPr>
        <w:pStyle w:val="Normal"/>
      </w:pPr>
    </w:p>
    <w:p>
      <w:pPr>
        <w:pStyle w:val="Normal"/>
      </w:pPr>
      <w:r>
        <w:t xml:space="preserve">The 3-step causation methodology that I have used in this case is set forth in a number of my peer-reviewed publications, including a paper entitled </w:t>
      </w:r>
      <w:r>
        <w:rPr>
          <w:rFonts/>
          <w:i w:val="true"/>
        </w:rPr>
        <w:t xml:space="preserve">A Systematic Approach to Clinical Determinations of Causation in Symptomatic Spinal Disk Injury Following Motor Vehicle Crash Trauma</w:t>
      </w:r>
      <w:r>
        <w:t xml:space="preserve">, published in the </w:t>
      </w:r>
      <w:r>
        <w:rPr>
          <w:rFonts/>
          <w:u w:val="single"/>
        </w:rPr>
        <w:t xml:space="preserve">Journal of Physical Medicine &amp; Rehabilitation</w:t>
      </w:r>
      <w:r>
        <w:t xml:space="preserve"> in 2009. I first described this 3-step methodology in a paper published in 2008 and have since published more than a dozen papers describing some of the manifold applications of the causation methodology. As I describe below, the 3-step causal methodology has recently become part of United States Appellate Court case law on injury causation.</w:t>
      </w:r>
    </w:p>
    <w:p>
      <w:pPr>
        <w:pStyle w:val="Normal"/>
      </w:pPr>
    </w:p>
    <w:p>
      <w:pPr>
        <w:pStyle w:val="Normal"/>
      </w:pPr>
      <w:r>
        <w:t xml:space="preserve">The methodology set forth in my 2009 paper consists of 3 steps or elements that need to be satisfied in an injury causation analysis in order to conclude that an injury resulted from a particular event to a reasonable degree of medical/scientific probability, which are as follows:</w:t>
      </w:r>
    </w:p>
    <w:p>
      <w:pPr>
        <w:pStyle w:val="Normal"/>
      </w:pPr>
    </w:p>
    <w:p>
      <w:pPr>
        <w:pStyle w:val="NumberList"/>
      </w:pPr>
      <w:r>
        <w:t xml:space="preserve">1.	</w:t>
      </w:r>
      <w:r>
        <w:rPr>
          <w:rFonts/>
          <w:u w:val="single"/>
        </w:rPr>
        <w:t xml:space="preserve">Plausibility</w:t>
      </w:r>
      <w:r>
        <w:t xml:space="preserve">: This first step addresses whether it is biologically </w:t>
      </w:r>
      <w:r>
        <w:rPr>
          <w:rFonts/>
          <w:i w:val="true"/>
        </w:rPr>
        <w:t xml:space="preserve">possible</w:t>
      </w:r>
      <w:r>
        <w:t xml:space="preserve"> for the injury event to have caused the condition (a.k.a general causation). A finding of plausibility is unrelated to the </w:t>
      </w:r>
      <w:r>
        <w:rPr>
          <w:rFonts/>
          <w:i w:val="true"/>
        </w:rPr>
        <w:t xml:space="preserve">frequency</w:t>
      </w:r>
      <w:r>
        <w:t xml:space="preserve"> of the injury, because even if the injury occurs in only 1 in 100 or fewer cases of exposure to the event (e.g. a spinal disk injury following a car crash), it is still </w:t>
      </w:r>
      <w:r>
        <w:rPr>
          <w:rFonts/>
          <w:i w:val="true"/>
        </w:rPr>
        <w:t xml:space="preserve">plausibly</w:t>
      </w:r>
      <w:r>
        <w:t xml:space="preserve"> caused by the event. Plausibility is a relatively low hurdle to clear in a causal analysis and is largely satisfied by the lack of evidence of </w:t>
      </w:r>
      <w:r>
        <w:rPr>
          <w:rFonts/>
          <w:i w:val="true"/>
        </w:rPr>
        <w:t xml:space="preserve">implausibility</w:t>
      </w:r>
      <w:r>
        <w:t xml:space="preserve"> of the relationship. Although it is common in crash injury litigation for the defendant to assert minimal vehicle damage as a basis for disputing injury causation, the approach is unhelpful for evaluating plausibility, as such an analysis does not have a sufficiently low error rate to establish impossibility, and at best can only be used to suggest a low frequency of injury in the general population. An example of an </w:t>
      </w:r>
      <w:r>
        <w:rPr>
          <w:rFonts/>
          <w:i w:val="true"/>
        </w:rPr>
        <w:t xml:space="preserve">impossible</w:t>
      </w:r>
      <w:r>
        <w:t xml:space="preserve"> causal relationship is the discovery of leukemia the day after a crash, as it is well established that it is not biologically plausible for trauma to cause leukemia. Plausibility is often, but not necessarily, established with epidemiologic data or information.</w:t>
      </w:r>
    </w:p>
    <w:p>
      <w:pPr>
        <w:pStyle w:val="Normal"/>
      </w:pPr>
    </w:p>
    <w:p>
      <w:pPr>
        <w:pStyle w:val="NumberList"/>
      </w:pPr>
      <w:r>
        <w:t xml:space="preserve">2.	</w:t>
      </w:r>
      <w:r>
        <w:rPr>
          <w:rFonts/>
          <w:u w:val="single"/>
        </w:rPr>
        <w:t xml:space="preserve">Temporality</w:t>
      </w:r>
      <w:r>
        <w:t xml:space="preserve">: This second step examines the clinical and other evidence of the timing between the onset of the symptoms of injury and the injury event and must be satisfied to assess specific causation. First, it must be established that the sequence of the injury and the event is appropriate; the symptoms cannot be identically present prior to the event. Further, the onset of the symptoms of injury cannot be implausibly latent, relative to the injury event. For example, while the symptoms of a spinal disk injury in the neck may not immediately include upper extremity radiculopathy (most such injuries are initially diagnosed as a simple sprain or strain), a complete absence of symptoms in the neck for 3 months after a traffic crash, followed by the sudden insidious onset of symptoms of a cervical disk injury with radiculopathy, could not be plausibly related to the crash in most cases.</w:t>
      </w:r>
    </w:p>
    <w:p>
      <w:pPr>
        <w:pStyle w:val="Normal"/>
      </w:pPr>
    </w:p>
    <w:p>
      <w:pPr>
        <w:pStyle w:val="NumberList"/>
      </w:pPr>
      <w:r>
        <w:t xml:space="preserve">3.	</w:t>
      </w:r>
      <w:r>
        <w:rPr>
          <w:rFonts/>
          <w:u w:val="single"/>
        </w:rPr>
        <w:t xml:space="preserve">Lack of a more probable alternative explanation</w:t>
      </w:r>
      <w:r>
        <w:t xml:space="preserve">: This final step examines the probability of the injury condition occurring at the same point in time in the plaintiff, given what is known about the plaintiff from the review of medical records and other evidence, but in the absence of the injury event (a.k.a. differential etiology). First, evidence of competing injury events must be evaluated, and compared for injury risk. Then, the likelihood of the condition occurring spontaneously must be assessed. For example, the plaintiff may have evidence of degenerative changes in the spinal disks pre-existing a traffic crash, but no symptoms. The question of interest (after the first 2 steps are satisfied) is what the probability was that the condition would have "converted" from asymptomatic to symptomatic in the absence of ("but-for") the crash. More probable alternative explanations are often intervening traumatic events that alter the clinical history in a substantive way.</w:t>
      </w:r>
    </w:p>
    <w:p>
      <w:pPr>
        <w:pStyle w:val="Normal"/>
      </w:pPr>
    </w:p>
    <w:p>
      <w:pPr>
        <w:pStyle w:val="Normal"/>
      </w:pPr>
      <w:r>
        <w:t xml:space="preserve">The methodology described above was used to evaluate the cause of the Plaintiff’s injury in Etherton v Owners Insurance Company, entered on March 3, 2014 in United States District Court for the District of Colorado. In Etherton, the Plaintiff’s medical expert relied on the above referenced article to support her methodology (see footnote 3 on page 8 of the decision). The expert specified the same 3-step approach to assessing causation outlined above, described by the Court on page 8 of the order as follows:</w:t>
      </w:r>
    </w:p>
    <w:p>
      <w:pPr>
        <w:pStyle w:val="Normal"/>
      </w:pPr>
    </w:p>
    <w:p>
      <w:pPr>
        <w:pStyle w:val="Quote"/>
      </w:pPr>
      <w:r>
        <w:t xml:space="preserve">"…his first step was to determine general causation… whether or not the type of injury that the plaintiff sustained could have been caused by the type of collision that the plaintiff was in… her second step was to consider whether there was a temporal relationship between plaintiff’s injury and the collision… her third step was to… rule out alternative causes of plaintiff’s injury."</w:t>
      </w:r>
    </w:p>
    <w:p>
      <w:pPr>
        <w:pStyle w:val="Normal"/>
      </w:pPr>
    </w:p>
    <w:p>
      <w:pPr>
        <w:pStyle w:val="Normal"/>
      </w:pPr>
      <w:r>
        <w:t xml:space="preserve">The defense challenged, among other things, the reliability and fit of the methods described by the expert. After an extensive examination and discussion of the 3-step process used by the expert, the Court found that the methodology appropriately fit the specific facts of the case, and that a population-based (epidemiologic) approach was an appropriate part of the causal methodology. The Court denied the Defendant’s motion to strike the expert’s testimony.</w:t>
      </w:r>
    </w:p>
    <w:p>
      <w:pPr>
        <w:pStyle w:val="Normal"/>
      </w:pPr>
    </w:p>
    <w:p>
      <w:pPr>
        <w:pStyle w:val="Normal"/>
      </w:pPr>
      <w:r>
        <w:t xml:space="preserve">The Defendant appealed the ruling from the District Court, and in July of 2016, the Tenth Circuit U.S. Court of Appeals unanimously affirmed the 3-step causal methodology described in my 2009 publication cited above as generally accepted and well established for assessing injury causation (see </w:t>
      </w:r>
      <w:r>
        <w:rPr>
          <w:rFonts/>
          <w:i w:val="true"/>
        </w:rPr>
        <w:t xml:space="preserve">Etherton v. Owners Insurance Company</w:t>
      </w:r>
      <w:r>
        <w:t xml:space="preserve">, No. 14-1164, 10th Cir, entered on July 19, 2016). Using the 3-step methodology, the Court determined the expert’s methodology fit the specific facts in the case, and that the District Court properly applied Rule 702/Daubert standard to the expert’s testimony in finding his methodology reliable. The judicial panel included current Supreme Court Justice Neil Gorsuch.</w:t>
      </w:r>
    </w:p>
    <w:p>
      <w:pPr>
        <w:pStyle w:val="Normal"/>
      </w:pPr>
    </w:p>
    <w:p>
      <w:pPr>
        <w:pStyle w:val="Normal"/>
      </w:pPr>
      <w:r>
        <w:t xml:space="preserve">Below is a partial list of publications in scientific journals in which my descriptions of the 3-step methodology described in the </w:t>
      </w:r>
      <w:r>
        <w:rPr>
          <w:rFonts/>
          <w:i w:val="true"/>
        </w:rPr>
        <w:t xml:space="preserve">Etherton</w:t>
      </w:r>
      <w:r>
        <w:t xml:space="preserve"> decision and its various applications have been subjected to peer review. The foundation for the specific causation methodology described in all of these papers is the "Hill criteria," a guideline for the assessment of general causation that has been universally relied on in medicine and science for more than 50 years.</w:t>
      </w:r>
    </w:p>
    <w:p>
      <w:pPr>
        <w:pStyle w:val="Bibliography"/>
      </w:pPr>
      <w:r>
        <w:t xml:space="preserve">Dianita Ika Melia P, Zeegers MP, Herkutanto H, Freeman MD. Medicolegal causation investigation of bacterial endocarditis associated with an oral surgery practice using the INFERENCE approach. </w:t>
      </w:r>
      <w:r>
        <w:rPr>
          <w:rFonts/>
          <w:i w:val="true"/>
        </w:rPr>
        <w:t xml:space="preserve">Int J Environ Res Public Health</w:t>
      </w:r>
      <w:r>
        <w:t xml:space="preserve"> 2021:18,7530. https://doi.org/10.3390/ijerph18147530.</w:t>
      </w:r>
    </w:p>
    <w:p>
      <w:pPr>
        <w:pStyle w:val="Bibliography"/>
      </w:pPr>
      <w:r>
        <w:t xml:space="preserve">Dianita Ika Melia P, Zeeger MP, Herkutanto H, Freeman MD. Development of the INFERENCE (INtegration of Forensic Epidemiology and the Rigorous EvaluatioN of Causation Elements) approach to causal inference in forensic medicine. </w:t>
      </w:r>
      <w:r>
        <w:rPr>
          <w:rFonts/>
          <w:i w:val="true"/>
        </w:rPr>
        <w:t xml:space="preserve">Int J Environ Res Public Health</w:t>
      </w:r>
      <w:r>
        <w:t xml:space="preserve"> 2020;17:8353; doi:10.3390/ijerph17228353</w:t>
      </w:r>
    </w:p>
    <w:p>
      <w:pPr>
        <w:pStyle w:val="Bibliography"/>
      </w:pPr>
      <w:r>
        <w:t xml:space="preserve">Dianita Ika Melia P, Freeman MD, Herkutanto H, Zeeger MP. A review of causal inference in forensic medicine. </w:t>
      </w:r>
      <w:r>
        <w:rPr>
          <w:rFonts/>
          <w:i w:val="true"/>
        </w:rPr>
        <w:t xml:space="preserve">For Sci Med Path</w:t>
      </w:r>
      <w:r>
        <w:t xml:space="preserve"> 2020:doi.org/10.1007/s12024-020-00220-9.</w:t>
      </w:r>
    </w:p>
    <w:p>
      <w:pPr>
        <w:pStyle w:val="Bibliography"/>
      </w:pPr>
      <w:r>
        <w:t xml:space="preserve">Freeman MD. A practicable and systematic approach to medicolegal causation. </w:t>
      </w:r>
      <w:r>
        <w:rPr>
          <w:rFonts/>
          <w:i w:val="true"/>
        </w:rPr>
        <w:t xml:space="preserve">Orthopedics</w:t>
      </w:r>
      <w:r>
        <w:t xml:space="preserve"> 2018;41(2):70-2.</w:t>
      </w:r>
    </w:p>
    <w:p>
      <w:pPr>
        <w:pStyle w:val="Bibliography"/>
      </w:pPr>
      <w:r>
        <w:t xml:space="preserve">Freeman MD, Zeegers M. Principles and applications of forensic epidemiology in the medicolegal setting. </w:t>
      </w:r>
      <w:r>
        <w:rPr>
          <w:rFonts/>
          <w:i w:val="true"/>
        </w:rPr>
        <w:t xml:space="preserve">Law, Probability, &amp; Risk</w:t>
      </w:r>
      <w:r>
        <w:t xml:space="preserve"> 2015; doi:10.1093/lpr/mgv010.</w:t>
      </w:r>
    </w:p>
    <w:p>
      <w:pPr>
        <w:pStyle w:val="Bibliography"/>
      </w:pPr>
      <w:r>
        <w:t xml:space="preserve">Freeman MD. Medicolegal causation analysis of a lumbar spine fracture following a low speed rear impact traffic crash. </w:t>
      </w:r>
      <w:r>
        <w:rPr>
          <w:rFonts/>
          <w:i w:val="true"/>
        </w:rPr>
        <w:t xml:space="preserve">J Case Rep Prac</w:t>
      </w:r>
      <w:r>
        <w:t xml:space="preserve"> 2015; 3(2): 23-29.</w:t>
      </w:r>
    </w:p>
    <w:p>
      <w:pPr>
        <w:pStyle w:val="Bibliography"/>
      </w:pPr>
      <w:r>
        <w:t xml:space="preserve">Freeman MD, Cahn PJ, Franklin FA. Applied forensic epidemiology. Part 1: medical negligence. </w:t>
      </w:r>
      <w:r>
        <w:rPr>
          <w:rFonts/>
          <w:i w:val="true"/>
        </w:rPr>
        <w:t xml:space="preserve">OA Epidemiology</w:t>
      </w:r>
      <w:r>
        <w:t xml:space="preserve"> 2014;2(1):2.</w:t>
      </w:r>
    </w:p>
    <w:p>
      <w:pPr>
        <w:pStyle w:val="Bibliography"/>
      </w:pPr>
      <w:r>
        <w:t xml:space="preserve">Koehler S, Freeman MD. Forensic epidemiology; a methodology for investigating and quantifying specific causation. </w:t>
      </w:r>
      <w:r>
        <w:rPr>
          <w:rFonts/>
          <w:i w:val="true"/>
        </w:rPr>
        <w:t xml:space="preserve">Forens Sci Med Path</w:t>
      </w:r>
      <w:r>
        <w:t xml:space="preserve"> 2014 Jun;10(2):217-22.</w:t>
      </w:r>
    </w:p>
    <w:p>
      <w:pPr>
        <w:pStyle w:val="Bibliography"/>
      </w:pPr>
      <w:r>
        <w:t xml:space="preserve">Freeman MD, Kohles SS. An examination of the threshold criteria for the evaluation of specific causation of mesothelioma following a history of significant exposure to chrysotile asbestos-containing brake dust, </w:t>
      </w:r>
      <w:r>
        <w:rPr>
          <w:rFonts/>
          <w:i w:val="true"/>
        </w:rPr>
        <w:t xml:space="preserve">Int J Occ Env Hlth</w:t>
      </w:r>
      <w:r>
        <w:t xml:space="preserve"> 2012;18(4):329-36.</w:t>
      </w:r>
    </w:p>
    <w:p>
      <w:pPr>
        <w:pStyle w:val="Bibliography"/>
      </w:pPr>
      <w:r>
        <w:t xml:space="preserve">Freeman MD, Everson T, Kohles SS. Forensic epidemiologic and biomechanical analysis of a pelvic cavity blowout injury associated with ejection from a personal watercraft (jet-ski). </w:t>
      </w:r>
      <w:r>
        <w:rPr>
          <w:rFonts/>
          <w:i w:val="true"/>
        </w:rPr>
        <w:t xml:space="preserve">J Forens Sci</w:t>
      </w:r>
      <w:r>
        <w:t xml:space="preserve"> 2012 doi: 10.1111/j.1556-4029.2012.02250.x</w:t>
      </w:r>
    </w:p>
    <w:p>
      <w:pPr>
        <w:pStyle w:val="Bibliography"/>
      </w:pPr>
      <w:r>
        <w:t xml:space="preserve">Freeman MD, Kohles SS. Plasma levels of polychlorinated biphenyls, non-Hodgkin lymphoma, and causation. </w:t>
      </w:r>
      <w:r>
        <w:rPr>
          <w:rFonts/>
          <w:i w:val="true"/>
        </w:rPr>
        <w:t xml:space="preserve">J Environ Public Health</w:t>
      </w:r>
      <w:r>
        <w:t xml:space="preserve"> 2012;2012:258981. doi: 10.1155/2012/258981. Review.</w:t>
      </w:r>
    </w:p>
    <w:p>
      <w:pPr>
        <w:pStyle w:val="Bibliography"/>
      </w:pPr>
      <w:r>
        <w:t xml:space="preserve">Freeman MD, Kohles SS. Application of the Hill Criteria to the Causal Association of Post-Traumatic Headache and Assault. </w:t>
      </w:r>
      <w:r>
        <w:rPr>
          <w:rFonts/>
          <w:i w:val="true"/>
        </w:rPr>
        <w:t xml:space="preserve">Egypt J Forensic Sci</w:t>
      </w:r>
      <w:r>
        <w:t xml:space="preserve"> 2011;1:35-40.</w:t>
      </w:r>
    </w:p>
    <w:p>
      <w:pPr>
        <w:pStyle w:val="Bibliography"/>
      </w:pPr>
      <w:r>
        <w:t xml:space="preserve">Freeman MD, Kohles SS. Application of the Bradford-Hill Criteria for Assessing Specific Causation in Post-Traumatic Headache. </w:t>
      </w:r>
      <w:r>
        <w:rPr>
          <w:rFonts/>
          <w:i w:val="true"/>
        </w:rPr>
        <w:t xml:space="preserve">Brain Inj Prof</w:t>
      </w:r>
      <w:r>
        <w:t xml:space="preserve"> 2011;8(1):26-8.</w:t>
      </w:r>
    </w:p>
    <w:p>
      <w:pPr>
        <w:pStyle w:val="Bibliography"/>
      </w:pPr>
      <w:r>
        <w:t xml:space="preserve">Freeman MD, Kohles SS. An Evaluation of Applied Biomechanics as an adjunct to systematic specific causation in forensic medicine. </w:t>
      </w:r>
      <w:r>
        <w:rPr>
          <w:rFonts/>
          <w:i w:val="true"/>
        </w:rPr>
        <w:t xml:space="preserve">Wien Med Wochenschr</w:t>
      </w:r>
      <w:r>
        <w:t xml:space="preserve"> 2011;161:1-11.</w:t>
      </w:r>
    </w:p>
    <w:p>
      <w:pPr>
        <w:pStyle w:val="Bibliography"/>
      </w:pPr>
      <w:r>
        <w:t xml:space="preserve">Freeman MD, Centeno CJ, Kohles SS. A systematic approach to clinical determinations of causation in symptomatic spinal disc injury following motor vehicle crash trauma. </w:t>
      </w:r>
      <w:r>
        <w:rPr>
          <w:rFonts/>
          <w:i w:val="true"/>
        </w:rPr>
        <w:t xml:space="preserve">PM R</w:t>
      </w:r>
      <w:r>
        <w:t xml:space="preserve"> 2009;1(10):951-6.</w:t>
      </w:r>
    </w:p>
    <w:p>
      <w:pPr>
        <w:pStyle w:val="Bibliography"/>
      </w:pPr>
      <w:r>
        <w:t xml:space="preserve">Freeman MD, Rossignol AC, Hand M. Forensic Epidemiology: A systematic approach to probabilistic determinations in disputed matters. </w:t>
      </w:r>
      <w:r>
        <w:rPr>
          <w:rFonts/>
          <w:i w:val="true"/>
        </w:rPr>
        <w:t xml:space="preserve">J Forensic Legal Med</w:t>
      </w:r>
      <w:r>
        <w:t xml:space="preserve"> 2008;15(5):281-90.</w:t>
      </w:r>
    </w:p>
    <w:sectPr w:rsidR="008C0119" w:rsidRPr="003F38A9" w:rsidSect="00E91999">
      <w:headerReference w:type="default" r:id="rId8"/>
      <w:footerReference w:type="default" r:id="rId9"/>
      <w:headerReference w:type="first" r:id="rId10"/>
      <w:footerReference w:type="first" r:id="rId11"/>
      <w:pgSz w:w="12240" w:h="15840"/>
      <w:pgMar w:top="1417" w:right="1417" w:bottom="1417" w:left="1417" w:header="720" w:footer="720" w:gutter="0"/>
      <w:cols w:space="720"/>
      <w:titlePg/>
      <w:docGrid w:linePitch="299"/>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76B8E" w14:textId="77777777" w:rsidR="00E52526" w:rsidRDefault="00E52526" w:rsidP="00D10DDB">
      <w:r>
        <w:separator/>
      </w:r>
    </w:p>
  </w:endnote>
  <w:endnote w:type="continuationSeparator" w:id="0">
    <w:p w14:paraId="44D3D149" w14:textId="77777777" w:rsidR="00E52526" w:rsidRDefault="00E52526" w:rsidP="00D1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6964" w14:textId="41A9E201" w:rsidR="00E939EB" w:rsidRDefault="00E939EB"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BE8" w14:textId="77777777" w:rsidR="00096431" w:rsidRDefault="00096431" w:rsidP="00D10DDB">
    <w:pPr>
      <w:pStyle w:val="Footer"/>
    </w:pPr>
  </w:p>
  <w:p w14:paraId="40E43C0B" w14:textId="0DED38C7" w:rsidR="00096431" w:rsidRPr="006B75F0" w:rsidRDefault="00096431"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E9DB6" w14:textId="77777777" w:rsidR="00E52526" w:rsidRDefault="00E52526" w:rsidP="00D10DDB">
      <w:r>
        <w:separator/>
      </w:r>
    </w:p>
  </w:footnote>
  <w:footnote w:type="continuationSeparator" w:id="0">
    <w:p w14:paraId="05123F5A" w14:textId="77777777" w:rsidR="00E52526" w:rsidRDefault="00E52526" w:rsidP="00D10DDB">
      <w:r>
        <w:continuationSeparator/>
      </w:r>
    </w:p>
  </w:footnote>
  <w:footnote w:id="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Melia P et al. Development of the INFERENCE (INtegration of Forensic Epidemiology and the Rigorous EvaluatioN of Causation Elements) approach to causal inference in forensic medicine. Int J Environ Res Public Health 2020;17:8353; doi:10.3390/ijerph17228353.</w:t>
      </w:r>
    </w:p>
  </w:footnote>
  <w:footnote w:id="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A practicable and systematic approach to medicolegal causation. Orthopedics 2018;41(2):70-2.</w:t>
      </w:r>
    </w:p>
  </w:footnote>
  <w:footnote w:id="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Centeno CJ, Kohles SS. A systematic approach to clinical determinations of causation in symptomatic spinal disc injury following motor vehicle crash trauma. PM R 2009;1(10):951-6.</w:t>
      </w:r>
    </w:p>
  </w:footnote>
  <w:footnote w:id="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Etherton v. Owner Insurance Company. U.S. District Court of Appeals, 10th Circuit. Case No. 14-1164.</w:t>
      </w:r>
    </w:p>
  </w:footnote>
  <w:footnote w:id="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doi:https://doi.org/10.1016/j.aap.2020.105571.</w:t>
      </w:r>
    </w:p>
  </w:footnote>
  <w:footnote w:id="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Fardon et al. Lumbar disc nomenclature: version 2.0: Recommendations of the combined task forces of the North American Spine Society, the American Society of Spine Radiology and the American Society of Neuroradiology. Spine J. 2014;14(11):2525-45.</w:t>
      </w:r>
    </w:p>
  </w:footnote>
  <w:footnote w:id="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1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1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1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1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 w:id="1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Neck Pain: A Systematic Review and Meta-Analysis. PM R. 2019 Apr 25. doi: 10.1002/pmrj.12173.</w:t>
      </w:r>
    </w:p>
  </w:footnote>
  <w:footnote w:id="1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back pain: A systematic review and meta-analysis. Accid Analysis Prev 2020: https://doi.org/10.1016/j.aap.2020.105546</w:t>
      </w:r>
    </w:p>
  </w:footnote>
  <w:footnote w:id="2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https://libguides.winona.edu/c.php?g=11614&amp;p=61584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042" w14:textId="77777777" w:rsidR="008A0801" w:rsidRDefault="00592B99" w:rsidP="000A4AFF">
    <w:pPr>
      <w:pStyle w:val="Header"/>
    </w:pPr>
    <w:r>
      <w:t>Todd Schroeder, Esquire</w:t>
    </w:r>
  </w:p>
  <w:p w14:paraId="6F345EF8" w14:textId="4C450EF0" w:rsidR="000A4AFF" w:rsidRDefault="00592B99" w:rsidP="000A4AFF">
    <w:pPr>
      <w:pStyle w:val="Header"/>
    </w:pPr>
    <w:r>
      <w:t>Attorney at Law</w:t>
    </w:r>
  </w:p>
  <w:p w14:paraId="0D4EE756" w14:textId="77777777" w:rsidR="008A0801" w:rsidRDefault="008A0801" w:rsidP="000A4AFF">
    <w:pPr>
      <w:pStyle w:val="Header"/>
    </w:pPr>
  </w:p>
  <w:p w14:paraId="5C9ADAF8" w14:textId="404697A5" w:rsidR="000A4AFF" w:rsidRDefault="002B604E" w:rsidP="000A4AFF">
    <w:pPr>
      <w:pStyle w:val="Header"/>
      <w:ind w:left="993" w:hanging="993"/>
    </w:pPr>
    <w:r>
      <w:t>RE:</w:t>
    </w:r>
    <w:r>
      <w:tab/>
    </w:r>
    <w:r w:rsidRPr="00C423D9">
      <w:t>Norman Brown; Norman Norman et al. v Keith Rhymer, et al., Case No: 2:23-cv-02426, United States District Court for the Southern District of Ohio Eastern Division</w:t>
    </w:r>
  </w:p>
  <w:p w14:paraId="570FC13F" w14:textId="77777777" w:rsidR="000A4AFF" w:rsidRDefault="000A4AFF" w:rsidP="000A4AFF">
    <w:pPr>
      <w:pStyle w:val="Header"/>
    </w:pPr>
  </w:p>
  <w:p w14:paraId="1ACFFB68" w14:textId="270D7BBA" w:rsidR="000A4AFF" w:rsidRDefault="00192779" w:rsidP="008A0801">
    <w:pPr>
      <w:pStyle w:val="Header"/>
    </w:pPr>
    <w:proofErr w:type="spellStart"/>
    <w:r>
      <w:t>June 27, 2024</w:t>
    </w:r>
    <w:proofErr w:type="spellEnd"/>
  </w:p>
  <w:p w14:paraId="627B2716" w14:textId="77777777" w:rsidR="008A0801" w:rsidRDefault="008A0801" w:rsidP="008A0801">
    <w:pPr>
      <w:pStyle w:val="Header"/>
    </w:pPr>
  </w:p>
  <w:p w14:paraId="5E0C3533" w14:textId="37EC92A2" w:rsidR="00AF2110" w:rsidRDefault="00E939EB"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77574C34" w14:textId="77777777" w:rsidR="000A4AFF" w:rsidRPr="00E939EB" w:rsidRDefault="000A4AFF"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61C0" w14:textId="1D18C87A" w:rsidR="004E6DBC" w:rsidRDefault="004E6DBC" w:rsidP="00D10DDB">
    <w:pPr>
      <w:pStyle w:val="Header"/>
      <w:jc w:val="center"/>
    </w:pPr>
    <w:r>
      <w:rPr>
        <w:noProof/>
      </w:rPr>
      <w:drawing>
        <wp:inline distT="0" distB="0" distL="0" distR="0" wp14:anchorId="5ACFBE65" wp14:editId="241CB4AF">
          <wp:extent cx="3004163" cy="1020445"/>
          <wp:effectExtent l="0" t="0" r="0" b="0"/>
          <wp:docPr id="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ED47358" w14:textId="77777777" w:rsidR="004E6DBC" w:rsidRDefault="004E6DBC"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2"/>
  </w:num>
  <w:num w:numId="3" w16cid:durableId="1648700529">
    <w:abstractNumId w:val="1"/>
  </w:num>
</w:numbering>
</file>

<file path=word/settings.xml><?xml version="1.0" encoding="utf-8"?>
<w:settings xmlns:w="http://schemas.openxmlformats.org/wordprocessingml/2006/main">
  <w:zoom w:percent="15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1E4B0D"/>
    <w:pPr>
      <w:spacing w:after="120" w:line="240" w:lineRule="auto"/>
      <w:ind w:left="714" w:hanging="357"/>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aFChunk" Target=".//background_facts.docx"/>
<Relationship Id="rId15" Type="http://schemas.openxmlformats.org/officeDocument/2006/relationships/aFChunk" Target=".//med_hx1.docx"/>
<Relationship Id="rId16" Type="http://schemas.openxmlformats.org/officeDocument/2006/relationships/aFChunk" Target=".//med_hx2.docx"/>
<Relationship Id="rId17" Type="http://schemas.openxmlformats.org/officeDocument/2006/relationships/aFChunk" Target=".//med_hx_docs_reviewed1.docx"/>
<Relationship Id="rId18" Type="http://schemas.openxmlformats.org/officeDocument/2006/relationships/aFChunk" Target=".//med_hx_docs_reviewed2.docx"/>
<Relationship Id="rId19" Type="http://schemas.openxmlformats.org/officeDocument/2006/relationships/aFChunk" Target=".//docs_reviewed.docx"/>
<Relationship Id="rId20" Type="http://schemas.openxmlformats.org/officeDocument/2006/relationships/aFChunk" Target=".//reconstruction.docx"/>
<Relationship Id="rId21" Type="http://schemas.openxmlformats.org/officeDocument/2006/relationships/aFChunk" Target=".//analysis.docx"/>
<Relationship Id="rId22" Type="http://schemas.openxmlformats.org/officeDocument/2006/relationships/image" Target="media/b84fc1c076afae82d3ecba579d5756d4afb4bb02.png"/>
<Relationship Id="rId23" Type="http://schemas.openxmlformats.org/officeDocument/2006/relationships/image" Target="media/16f99abd7378702ba0f255ed86b4ca81608b825a.png"/>
</Relationships>

</file>

<file path=word/_rels/header2.xml.rels><?xml version="1.0" encoding="UTF-8" standalone="yes"?>

<Relationships  xmlns="http://schemas.openxmlformats.org/package/2006/relationships">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fra-template-caus-rebut.dotx</Template>
  <TotalTime>76</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Notebook</dc:title>
  <dc:creator>Freeman, Jack (EPID)</dc:creator>
  <cp:keywords/>
  <cp:lastModifiedBy>jbf</cp:lastModifiedBy>
  <cp:revision>45</cp:revision>
  <dcterms:created xsi:type="dcterms:W3CDTF">2024-02-16T14:30:00Z</dcterms:created>
  <dcterms:modified xsi:type="dcterms:W3CDTF">2024-06-27T13:38:34Z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